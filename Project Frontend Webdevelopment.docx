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503837" w:rsidRDefault="00503837" w:rsidP="00DF575C">
            <w:pPr>
              <w:spacing w:before="120" w:after="0"/>
              <w:ind w:left="113"/>
              <w:rPr>
                <w:rFonts w:ascii="Ligurino" w:hAnsi="Ligurino"/>
                <w:b/>
                <w:color w:val="FFFFFF" w:themeColor="background1"/>
                <w:sz w:val="70"/>
                <w:szCs w:val="70"/>
              </w:rPr>
            </w:pPr>
          </w:p>
        </w:tc>
      </w:tr>
      <w:tr w:rsidR="00EA4FA2" w:rsidTr="008228F0">
        <w:tc>
          <w:tcPr>
            <w:tcW w:w="5000" w:type="pct"/>
            <w:shd w:val="clear" w:color="auto" w:fill="000000"/>
          </w:tcPr>
          <w:p w:rsidR="00EA4FA2" w:rsidRPr="00EA4FA2" w:rsidRDefault="00EA4FA2" w:rsidP="003A48B2">
            <w:pPr>
              <w:ind w:left="113"/>
              <w:rPr>
                <w:rFonts w:ascii="Ligurino" w:hAnsi="Ligurino"/>
                <w:b/>
                <w:color w:val="FFFFFF" w:themeColor="background1"/>
                <w:sz w:val="50"/>
                <w:szCs w:val="50"/>
              </w:rPr>
            </w:pPr>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0076D5" w:rsidRDefault="000076D5" w:rsidP="000076D5">
      <w:pPr>
        <w:pStyle w:val="Kop1"/>
        <w:spacing w:after="240"/>
      </w:pPr>
      <w:r>
        <w:lastRenderedPageBreak/>
        <w:t>Beschrijving</w:t>
      </w:r>
    </w:p>
    <w:p w:rsidR="0015508B" w:rsidRPr="0015508B" w:rsidRDefault="0015508B" w:rsidP="0015508B">
      <w:pPr>
        <w:rPr>
          <w:lang w:val="nl-BE"/>
        </w:rPr>
      </w:pPr>
      <w:r>
        <w:rPr>
          <w:lang w:val="nl-BE"/>
        </w:rPr>
        <w:t>De</w:t>
      </w:r>
      <w:r w:rsidRPr="0015508B">
        <w:rPr>
          <w:lang w:val="nl-BE"/>
        </w:rPr>
        <w:t xml:space="preserve"> applicatie ‘HelLocal’ heeft als doel om toeristen en amateurgidsen samen te brengen. Er zijn veel ‘locals’ die een zeer uitgebreide kennis van hun thuisstad hebben en die dit graag aan toeristen willen overbrengen. Het is echter niet eenvoudig om een professio</w:t>
      </w:r>
      <w:r>
        <w:rPr>
          <w:lang w:val="nl-BE"/>
        </w:rPr>
        <w:t>nele gids te worden, maar daarvoor is er ‘HelLocal’</w:t>
      </w:r>
      <w:r w:rsidRPr="0015508B">
        <w:rPr>
          <w:lang w:val="nl-BE"/>
        </w:rPr>
        <w:t>.</w:t>
      </w:r>
    </w:p>
    <w:p w:rsidR="0015508B" w:rsidRPr="0015508B" w:rsidRDefault="0015508B" w:rsidP="0015508B">
      <w:pPr>
        <w:rPr>
          <w:lang w:val="nl-BE"/>
        </w:rPr>
      </w:pPr>
    </w:p>
    <w:p w:rsidR="0015508B" w:rsidRPr="0015508B" w:rsidRDefault="0015508B" w:rsidP="0015508B">
      <w:pPr>
        <w:rPr>
          <w:lang w:val="nl-BE"/>
        </w:rPr>
      </w:pPr>
      <w:r w:rsidRPr="0015508B">
        <w:rPr>
          <w:lang w:val="nl-BE"/>
        </w:rPr>
        <w:t>De personen die graag mensen willen rondleiden kunnen zich in onze applicatie als gids opgeven, waarna toeristen die een gids zoeken deze kunnen contacteren. Op bas</w:t>
      </w:r>
      <w:r>
        <w:rPr>
          <w:lang w:val="nl-BE"/>
        </w:rPr>
        <w:t>is van een uitgebreid filtersys</w:t>
      </w:r>
      <w:r w:rsidRPr="0015508B">
        <w:rPr>
          <w:lang w:val="nl-BE"/>
        </w:rPr>
        <w:t>teem kan de perfecte gids gevonden worden.</w:t>
      </w:r>
    </w:p>
    <w:p w:rsidR="000076D5" w:rsidRDefault="000076D5" w:rsidP="000076D5">
      <w:pPr>
        <w:pStyle w:val="Kop3"/>
      </w:pPr>
      <w:r>
        <w:t>Link:</w:t>
      </w:r>
    </w:p>
    <w:p w:rsidR="00E507DA" w:rsidRPr="00E507DA" w:rsidRDefault="00E507DA" w:rsidP="00E507DA">
      <w:hyperlink r:id="rId9" w:history="1">
        <w:r w:rsidRPr="00E507DA">
          <w:rPr>
            <w:rStyle w:val="Hyperlink"/>
          </w:rPr>
          <w:t>https://github.com/Lander-Dumoulin/HellocalWebdevelopment/</w:t>
        </w:r>
      </w:hyperlink>
    </w:p>
    <w:p w:rsidR="000076D5" w:rsidRDefault="000076D5" w:rsidP="000076D5"/>
    <w:p w:rsidR="000076D5" w:rsidRDefault="000076D5" w:rsidP="000076D5">
      <w:pPr>
        <w:pStyle w:val="Kop1"/>
      </w:pPr>
      <w:r>
        <w:t>Teammembers</w:t>
      </w:r>
    </w:p>
    <w:p w:rsidR="00E507DA" w:rsidRPr="00E507DA" w:rsidRDefault="00E507DA" w:rsidP="00E507DA">
      <w:pPr>
        <w:pStyle w:val="Lijstalinea"/>
        <w:numPr>
          <w:ilvl w:val="0"/>
          <w:numId w:val="15"/>
        </w:numPr>
      </w:pPr>
      <w:r>
        <w:t>Lander Dumoulin</w:t>
      </w:r>
    </w:p>
    <w:p w:rsidR="000076D5" w:rsidRDefault="000076D5" w:rsidP="000076D5"/>
    <w:p w:rsidR="000076D5" w:rsidRDefault="000076D5" w:rsidP="000076D5">
      <w:pPr>
        <w:pStyle w:val="Kop1"/>
      </w:pPr>
      <w:r>
        <w:t>Technische analyse</w:t>
      </w:r>
    </w:p>
    <w:p w:rsidR="00E507DA" w:rsidRDefault="00E507DA" w:rsidP="00E507DA">
      <w:pPr>
        <w:pStyle w:val="Kop2"/>
        <w:rPr>
          <w:lang w:val="en-US"/>
        </w:rPr>
      </w:pPr>
      <w:r w:rsidRPr="00E507DA">
        <w:rPr>
          <w:lang w:val="en-US"/>
        </w:rPr>
        <w:t>Backend</w:t>
      </w:r>
    </w:p>
    <w:p w:rsidR="00E507DA" w:rsidRDefault="00E507DA" w:rsidP="00E507DA">
      <w:pPr>
        <w:rPr>
          <w:lang w:val="en-US"/>
        </w:rPr>
      </w:pPr>
      <w:r>
        <w:rPr>
          <w:lang w:val="en-US"/>
        </w:rPr>
        <w:t>Express backend als webAPI.</w:t>
      </w:r>
      <w:r>
        <w:rPr>
          <w:lang w:val="en-US"/>
        </w:rPr>
        <w:br/>
        <w:t>Gebruikte packets:</w:t>
      </w:r>
    </w:p>
    <w:p w:rsidR="00E507DA" w:rsidRDefault="00E507DA" w:rsidP="00E507DA">
      <w:pPr>
        <w:pStyle w:val="Lijstalinea"/>
        <w:numPr>
          <w:ilvl w:val="0"/>
          <w:numId w:val="15"/>
        </w:numPr>
        <w:rPr>
          <w:lang w:val="en-US"/>
        </w:rPr>
      </w:pPr>
      <w:r>
        <w:rPr>
          <w:lang w:val="en-US"/>
        </w:rPr>
        <w:t>Bcrypt-nodejs</w:t>
      </w:r>
    </w:p>
    <w:p w:rsidR="00E507DA" w:rsidRDefault="00E507DA" w:rsidP="00E507DA">
      <w:pPr>
        <w:pStyle w:val="Lijstalinea"/>
        <w:numPr>
          <w:ilvl w:val="0"/>
          <w:numId w:val="15"/>
        </w:numPr>
        <w:rPr>
          <w:lang w:val="en-US"/>
        </w:rPr>
      </w:pPr>
      <w:r>
        <w:rPr>
          <w:lang w:val="en-US"/>
        </w:rPr>
        <w:t>Express</w:t>
      </w:r>
    </w:p>
    <w:p w:rsidR="00E507DA" w:rsidRDefault="00E507DA" w:rsidP="00E507DA">
      <w:pPr>
        <w:pStyle w:val="Lijstalinea"/>
        <w:numPr>
          <w:ilvl w:val="0"/>
          <w:numId w:val="15"/>
        </w:numPr>
        <w:rPr>
          <w:lang w:val="en-US"/>
        </w:rPr>
      </w:pPr>
      <w:r>
        <w:rPr>
          <w:lang w:val="en-US"/>
        </w:rPr>
        <w:t>Body-parser</w:t>
      </w:r>
    </w:p>
    <w:p w:rsidR="00E507DA" w:rsidRDefault="00E507DA" w:rsidP="00E507DA">
      <w:pPr>
        <w:pStyle w:val="Lijstalinea"/>
        <w:numPr>
          <w:ilvl w:val="0"/>
          <w:numId w:val="15"/>
        </w:numPr>
        <w:rPr>
          <w:lang w:val="en-US"/>
        </w:rPr>
      </w:pPr>
      <w:r>
        <w:rPr>
          <w:lang w:val="en-US"/>
        </w:rPr>
        <w:t>Cors</w:t>
      </w:r>
    </w:p>
    <w:p w:rsidR="00E507DA" w:rsidRDefault="00E507DA" w:rsidP="00E507DA">
      <w:pPr>
        <w:pStyle w:val="Lijstalinea"/>
        <w:numPr>
          <w:ilvl w:val="0"/>
          <w:numId w:val="15"/>
        </w:numPr>
        <w:rPr>
          <w:lang w:val="en-US"/>
        </w:rPr>
      </w:pPr>
      <w:r>
        <w:rPr>
          <w:lang w:val="en-US"/>
        </w:rPr>
        <w:t>Mongoose</w:t>
      </w:r>
    </w:p>
    <w:p w:rsidR="00E507DA" w:rsidRPr="00E507DA" w:rsidRDefault="00E507DA" w:rsidP="00E507DA">
      <w:pPr>
        <w:pStyle w:val="Lijstalinea"/>
        <w:numPr>
          <w:ilvl w:val="0"/>
          <w:numId w:val="15"/>
        </w:numPr>
        <w:rPr>
          <w:lang w:val="en-US"/>
        </w:rPr>
      </w:pPr>
      <w:r>
        <w:rPr>
          <w:lang w:val="en-US"/>
        </w:rPr>
        <w:t>Passport-local</w:t>
      </w:r>
    </w:p>
    <w:p w:rsidR="00E507DA" w:rsidRPr="00E507DA" w:rsidRDefault="00E507DA" w:rsidP="00E507DA">
      <w:pPr>
        <w:pStyle w:val="Kop2"/>
        <w:rPr>
          <w:lang w:val="en-US"/>
        </w:rPr>
      </w:pPr>
      <w:r w:rsidRPr="00E507DA">
        <w:rPr>
          <w:lang w:val="en-US"/>
        </w:rPr>
        <w:t>Frontend</w:t>
      </w:r>
    </w:p>
    <w:p w:rsidR="000076D5" w:rsidRDefault="00E507DA" w:rsidP="000076D5">
      <w:pPr>
        <w:rPr>
          <w:lang w:val="en-US"/>
        </w:rPr>
      </w:pPr>
      <w:r>
        <w:rPr>
          <w:lang w:val="en-US"/>
        </w:rPr>
        <w:t>Mean stack (mongoDB</w:t>
      </w:r>
      <w:r w:rsidRPr="00E507DA">
        <w:rPr>
          <w:lang w:val="en-US"/>
        </w:rPr>
        <w:t>,</w:t>
      </w:r>
      <w:r>
        <w:rPr>
          <w:lang w:val="en-US"/>
        </w:rPr>
        <w:t xml:space="preserve"> express, angularJS, nodeJS).</w:t>
      </w:r>
      <w:r w:rsidRPr="00E507DA">
        <w:rPr>
          <w:lang w:val="en-US"/>
        </w:rPr>
        <w:t xml:space="preserve"> </w:t>
      </w:r>
    </w:p>
    <w:p w:rsidR="0060207B" w:rsidRDefault="0060207B" w:rsidP="000076D5">
      <w:pPr>
        <w:rPr>
          <w:lang w:val="en-US"/>
        </w:rPr>
      </w:pPr>
      <w:r>
        <w:rPr>
          <w:lang w:val="en-US"/>
        </w:rPr>
        <w:t>Gebruikte packets:</w:t>
      </w:r>
    </w:p>
    <w:p w:rsidR="0060207B" w:rsidRDefault="0060207B" w:rsidP="0060207B">
      <w:pPr>
        <w:pStyle w:val="Lijstalinea"/>
        <w:numPr>
          <w:ilvl w:val="0"/>
          <w:numId w:val="16"/>
        </w:numPr>
        <w:rPr>
          <w:lang w:val="en-US"/>
        </w:rPr>
      </w:pPr>
      <w:r>
        <w:rPr>
          <w:lang w:val="en-US"/>
        </w:rPr>
        <w:t>Bootstrap</w:t>
      </w:r>
    </w:p>
    <w:p w:rsidR="0060207B" w:rsidRDefault="0060207B" w:rsidP="0060207B">
      <w:pPr>
        <w:pStyle w:val="Lijstalinea"/>
        <w:numPr>
          <w:ilvl w:val="0"/>
          <w:numId w:val="16"/>
        </w:numPr>
        <w:rPr>
          <w:lang w:val="en-US"/>
        </w:rPr>
      </w:pPr>
      <w:r>
        <w:rPr>
          <w:lang w:val="en-US"/>
        </w:rPr>
        <w:t>Typescript</w:t>
      </w:r>
    </w:p>
    <w:p w:rsidR="0000177C" w:rsidRDefault="0060207B" w:rsidP="0060207B">
      <w:pPr>
        <w:pStyle w:val="Lijstalinea"/>
        <w:numPr>
          <w:ilvl w:val="0"/>
          <w:numId w:val="16"/>
        </w:numPr>
        <w:rPr>
          <w:lang w:val="en-US"/>
        </w:rPr>
      </w:pPr>
      <w:r>
        <w:rPr>
          <w:lang w:val="en-US"/>
        </w:rPr>
        <w:t>Rxjs</w:t>
      </w:r>
    </w:p>
    <w:p w:rsidR="0000177C" w:rsidRDefault="0000177C">
      <w:pPr>
        <w:spacing w:after="0"/>
        <w:rPr>
          <w:lang w:val="en-US"/>
        </w:rPr>
      </w:pPr>
      <w:r>
        <w:rPr>
          <w:lang w:val="en-US"/>
        </w:rPr>
        <w:br w:type="page"/>
      </w:r>
    </w:p>
    <w:p w:rsidR="0000177C" w:rsidRDefault="00F026C1" w:rsidP="0000177C">
      <w:pPr>
        <w:pStyle w:val="Kop1"/>
      </w:pPr>
      <w:r>
        <w:lastRenderedPageBreak/>
        <w:t>Plannin</w:t>
      </w:r>
      <w:r w:rsidR="00E507DA">
        <w:t>g</w:t>
      </w:r>
    </w:p>
    <w:p w:rsidR="0000177C" w:rsidRDefault="0000177C" w:rsidP="0000177C"/>
    <w:p w:rsidR="0000177C" w:rsidRPr="0000177C" w:rsidRDefault="0000177C" w:rsidP="0000177C">
      <w:pPr>
        <w:sectPr w:rsidR="0000177C" w:rsidRPr="0000177C" w:rsidSect="000076D5">
          <w:headerReference w:type="default" r:id="rId10"/>
          <w:footerReference w:type="default" r:id="rId11"/>
          <w:footerReference w:type="first" r:id="rId12"/>
          <w:pgSz w:w="11900" w:h="16840"/>
          <w:pgMar w:top="1134" w:right="1134" w:bottom="1134" w:left="1701" w:header="567" w:footer="567" w:gutter="0"/>
          <w:pgNumType w:start="1"/>
          <w:cols w:space="708"/>
          <w:docGrid w:linePitch="360"/>
        </w:sectPr>
      </w:pPr>
      <w:r>
        <w:t>Bij de planning is er heel wat misgelopen. Ik en mijn partner schoten laat in actie, en mijn partner stopte snel met project dus stond ik er alleen voor. Hierdoor zijn veel van de doelstellingen bij de ontwikkelingen niet gehaald.</w:t>
      </w:r>
      <w:bookmarkStart w:id="0" w:name="_GoBack"/>
      <w:bookmarkEnd w:id="0"/>
    </w:p>
    <w:p w:rsidR="00E33C49" w:rsidRDefault="00E33C49" w:rsidP="002C1948"/>
    <w:sectPr w:rsidR="00E33C49"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10E" w:rsidRDefault="00FE610E" w:rsidP="002C1948">
      <w:pPr>
        <w:spacing w:after="0"/>
      </w:pPr>
      <w:r>
        <w:separator/>
      </w:r>
    </w:p>
  </w:endnote>
  <w:endnote w:type="continuationSeparator" w:id="0">
    <w:p w:rsidR="00FE610E" w:rsidRDefault="00FE610E"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Arial"/>
    <w:charset w:val="00"/>
    <w:family w:val="auto"/>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gurino">
    <w:altName w:val="Corbel"/>
    <w:charset w:val="00"/>
    <w:family w:val="auto"/>
    <w:pitch w:val="variable"/>
    <w:sig w:usb0="00000003" w:usb1="5000004A"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076D5"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28568E">
          <w:pPr>
            <w:pStyle w:val="HeaderOrFooter"/>
            <w:ind w:left="113"/>
            <w:jc w:val="right"/>
            <w:rPr>
              <w:caps/>
              <w:szCs w:val="18"/>
            </w:rPr>
          </w:pPr>
        </w:p>
        <w:p w:rsidR="001524C2" w:rsidRPr="000076D5" w:rsidRDefault="001524C2" w:rsidP="0028568E">
          <w:pPr>
            <w:pStyle w:val="HeaderOrFooter"/>
            <w:ind w:left="113"/>
            <w:jc w:val="right"/>
            <w:rPr>
              <w:lang w:val="en-US"/>
            </w:rPr>
          </w:pPr>
          <w:r w:rsidRPr="000076D5">
            <w:rPr>
              <w:caps/>
              <w:szCs w:val="18"/>
              <w:lang w:val="en-US"/>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00177C">
      <w:rPr>
        <w:rStyle w:val="Paginanummer"/>
        <w:b/>
        <w:noProof/>
        <w:sz w:val="18"/>
        <w:szCs w:val="18"/>
      </w:rPr>
      <w:t>2</w:t>
    </w:r>
    <w:r w:rsidRPr="00DB3CA4">
      <w:rPr>
        <w:rStyle w:val="Paginanumme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076D5"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0076D5" w:rsidRDefault="000076D5" w:rsidP="0028568E">
          <w:pPr>
            <w:pStyle w:val="HeaderOrFooter"/>
            <w:ind w:left="113"/>
            <w:jc w:val="right"/>
            <w:rPr>
              <w:caps/>
              <w:szCs w:val="18"/>
              <w:lang w:val="en-US"/>
            </w:rPr>
          </w:pPr>
        </w:p>
        <w:p w:rsidR="000076D5" w:rsidRDefault="000076D5" w:rsidP="0028568E">
          <w:pPr>
            <w:pStyle w:val="HeaderOrFooter"/>
            <w:ind w:left="113"/>
            <w:jc w:val="right"/>
            <w:rPr>
              <w:caps/>
              <w:szCs w:val="18"/>
              <w:lang w:val="en-US"/>
            </w:rPr>
          </w:pPr>
          <w:r>
            <w:rPr>
              <w:caps/>
              <w:szCs w:val="18"/>
              <w:lang w:val="en-US"/>
            </w:rPr>
            <w:t>Dumoulin Lander Academiejaar 2016-2017</w:t>
          </w:r>
        </w:p>
        <w:p w:rsidR="001524C2" w:rsidRPr="000076D5" w:rsidRDefault="001524C2" w:rsidP="0028568E">
          <w:pPr>
            <w:pStyle w:val="HeaderOrFooter"/>
            <w:ind w:left="113"/>
            <w:jc w:val="right"/>
            <w:rPr>
              <w:lang w:val="en-US"/>
            </w:rPr>
          </w:pPr>
          <w:r w:rsidRPr="000076D5">
            <w:rPr>
              <w:caps/>
              <w:szCs w:val="18"/>
              <w:lang w:val="en-US"/>
            </w:rPr>
            <w:t>NEW MEDIA AND COMMUNICATION TECHNOLOGY</w:t>
          </w:r>
        </w:p>
      </w:tc>
    </w:tr>
  </w:tbl>
  <w:p w:rsidR="007178AA" w:rsidRPr="000076D5" w:rsidRDefault="007178AA" w:rsidP="001524C2">
    <w:pPr>
      <w:pStyle w:val="Voet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10E" w:rsidRDefault="00FE610E" w:rsidP="002C1948">
      <w:pPr>
        <w:spacing w:after="0"/>
      </w:pPr>
      <w:r>
        <w:separator/>
      </w:r>
    </w:p>
  </w:footnote>
  <w:footnote w:type="continuationSeparator" w:id="0">
    <w:p w:rsidR="00FE610E" w:rsidRDefault="00FE610E"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6D6989F3" wp14:editId="04DE102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1524C2" w:rsidP="0028568E">
          <w:pPr>
            <w:pStyle w:val="HeaderOrFooter"/>
            <w:ind w:left="113"/>
            <w:jc w:val="right"/>
            <w:rPr>
              <w:caps/>
              <w:szCs w:val="18"/>
            </w:rPr>
          </w:pPr>
          <w:r w:rsidRPr="00DB3CA4">
            <w:rPr>
              <w:caps/>
              <w:szCs w:val="18"/>
            </w:rPr>
            <w:t>KORTE TITEL WERKDOCUMENT</w:t>
          </w:r>
        </w:p>
      </w:tc>
    </w:tr>
  </w:tbl>
  <w:p w:rsidR="00AE2196" w:rsidRPr="001524C2" w:rsidRDefault="00AE2196" w:rsidP="001524C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2D5303"/>
    <w:multiLevelType w:val="hybridMultilevel"/>
    <w:tmpl w:val="C8CCDF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64C244E"/>
    <w:multiLevelType w:val="hybridMultilevel"/>
    <w:tmpl w:val="2CF635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6D5"/>
    <w:rsid w:val="0000177C"/>
    <w:rsid w:val="00003B50"/>
    <w:rsid w:val="000076D5"/>
    <w:rsid w:val="00045FD7"/>
    <w:rsid w:val="0008645E"/>
    <w:rsid w:val="000C578D"/>
    <w:rsid w:val="000E48FB"/>
    <w:rsid w:val="00150E17"/>
    <w:rsid w:val="001524C2"/>
    <w:rsid w:val="0015508B"/>
    <w:rsid w:val="00167E6C"/>
    <w:rsid w:val="00196A6F"/>
    <w:rsid w:val="001B0EC3"/>
    <w:rsid w:val="001D0526"/>
    <w:rsid w:val="002C1948"/>
    <w:rsid w:val="002F65E6"/>
    <w:rsid w:val="003A48B2"/>
    <w:rsid w:val="003A50C7"/>
    <w:rsid w:val="003D1661"/>
    <w:rsid w:val="00403EE5"/>
    <w:rsid w:val="00503837"/>
    <w:rsid w:val="0052488B"/>
    <w:rsid w:val="00542961"/>
    <w:rsid w:val="00576AC1"/>
    <w:rsid w:val="005A2847"/>
    <w:rsid w:val="005D5C3E"/>
    <w:rsid w:val="0060207B"/>
    <w:rsid w:val="006538F0"/>
    <w:rsid w:val="007178AA"/>
    <w:rsid w:val="00736338"/>
    <w:rsid w:val="00773C3F"/>
    <w:rsid w:val="007D70B6"/>
    <w:rsid w:val="008228F0"/>
    <w:rsid w:val="00823402"/>
    <w:rsid w:val="008410ED"/>
    <w:rsid w:val="00880A8D"/>
    <w:rsid w:val="00897B1E"/>
    <w:rsid w:val="008A536D"/>
    <w:rsid w:val="008C4F7E"/>
    <w:rsid w:val="008E45D9"/>
    <w:rsid w:val="00970329"/>
    <w:rsid w:val="00A00CED"/>
    <w:rsid w:val="00A77FB6"/>
    <w:rsid w:val="00AD0A1F"/>
    <w:rsid w:val="00AE2196"/>
    <w:rsid w:val="00B11132"/>
    <w:rsid w:val="00B67A56"/>
    <w:rsid w:val="00C25A93"/>
    <w:rsid w:val="00C32B7F"/>
    <w:rsid w:val="00CA4C22"/>
    <w:rsid w:val="00CB082B"/>
    <w:rsid w:val="00D312F1"/>
    <w:rsid w:val="00D36E5C"/>
    <w:rsid w:val="00D61E99"/>
    <w:rsid w:val="00DC0422"/>
    <w:rsid w:val="00DD1592"/>
    <w:rsid w:val="00DF575C"/>
    <w:rsid w:val="00E23BFC"/>
    <w:rsid w:val="00E33C49"/>
    <w:rsid w:val="00E507DA"/>
    <w:rsid w:val="00EA1441"/>
    <w:rsid w:val="00EA4FA2"/>
    <w:rsid w:val="00EF2E05"/>
    <w:rsid w:val="00EF744D"/>
    <w:rsid w:val="00F026C1"/>
    <w:rsid w:val="00F51CBD"/>
    <w:rsid w:val="00F562FC"/>
    <w:rsid w:val="00FE61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15:docId w15:val="{DFBE6AF1-D9F1-4488-99DF-3A6A96DA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styleId="Hyperlink">
    <w:name w:val="Hyperlink"/>
    <w:basedOn w:val="Standaardalinea-lettertype"/>
    <w:uiPriority w:val="99"/>
    <w:unhideWhenUsed/>
    <w:rsid w:val="00E507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029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ander-Dumoulin/HellocalWebdevelopment/"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nder\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5B49F-9049-48BD-9DC2-FAE016734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voorblad.dotx</Template>
  <TotalTime>1</TotalTime>
  <Pages>5</Pages>
  <Words>193</Words>
  <Characters>1067</Characters>
  <Application>Microsoft Office Word</Application>
  <DocSecurity>0</DocSecurity>
  <Lines>8</Lines>
  <Paragraphs>2</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Lander</dc:creator>
  <cp:keywords/>
  <dc:description/>
  <cp:lastModifiedBy>Lander Dumoulin</cp:lastModifiedBy>
  <cp:revision>2</cp:revision>
  <cp:lastPrinted>2012-08-29T11:08:00Z</cp:lastPrinted>
  <dcterms:created xsi:type="dcterms:W3CDTF">2017-01-25T04:15:00Z</dcterms:created>
  <dcterms:modified xsi:type="dcterms:W3CDTF">2017-01-25T04:15:00Z</dcterms:modified>
</cp:coreProperties>
</file>